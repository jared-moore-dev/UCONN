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82F6" w14:textId="550EEEE6" w:rsidR="00F70BD6" w:rsidRPr="00F70BD6" w:rsidRDefault="00F70BD6" w:rsidP="00F70BD6">
      <w:pPr>
        <w:pStyle w:val="Title"/>
        <w:jc w:val="left"/>
        <w:rPr>
          <w:b/>
          <w:bCs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3072B3">
        <w:rPr>
          <w:noProof/>
          <w:color w:val="00B0F0"/>
        </w:rPr>
        <w:drawing>
          <wp:anchor distT="0" distB="0" distL="114300" distR="114300" simplePos="0" relativeHeight="251659264" behindDoc="1" locked="0" layoutInCell="1" allowOverlap="1" wp14:anchorId="73F8EF94" wp14:editId="38EFDA80">
            <wp:simplePos x="0" y="0"/>
            <wp:positionH relativeFrom="column">
              <wp:posOffset>-1017270</wp:posOffset>
            </wp:positionH>
            <wp:positionV relativeFrom="page">
              <wp:posOffset>1623060</wp:posOffset>
            </wp:positionV>
            <wp:extent cx="7740015" cy="9260840"/>
            <wp:effectExtent l="0" t="0" r="0" b="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 rotWithShape="1">
                    <a:blip r:embed="rId7" cstate="print">
                      <a:alphaModFix amt="7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046" b="-7046"/>
                    <a:stretch/>
                  </pic:blipFill>
                  <pic:spPr>
                    <a:xfrm>
                      <a:off x="0" y="0"/>
                      <a:ext cx="7740015" cy="926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72B3">
        <w:rPr>
          <w:b/>
          <w:bCs/>
          <w:color w:val="00B0F0"/>
        </w:rPr>
        <w:t>Self-Evaluation</w:t>
      </w:r>
      <w:r w:rsidR="003072B3" w:rsidRPr="003072B3">
        <w:rPr>
          <w:b/>
          <w:bCs/>
          <w:color w:val="00B0F0"/>
        </w:rPr>
        <w:t xml:space="preserve"> </w:t>
      </w:r>
      <w:r w:rsidRPr="003072B3">
        <w:rPr>
          <w:b/>
          <w:bCs/>
          <w:color w:val="00B0F0"/>
        </w:rPr>
        <w:t>Assessment</w:t>
      </w:r>
    </w:p>
    <w:p w14:paraId="5EBA4963" w14:textId="0C6A40C8" w:rsidR="003072B3" w:rsidRDefault="00F70BD6" w:rsidP="00F70BD6">
      <w:pPr>
        <w:pStyle w:val="Subtitle"/>
        <w:jc w:val="left"/>
        <w:rPr>
          <w:b/>
          <w:bCs/>
          <w:color w:val="auto"/>
          <w:sz w:val="40"/>
          <w:szCs w:val="40"/>
        </w:rPr>
      </w:pPr>
      <w:r w:rsidRPr="00F70BD6">
        <w:rPr>
          <w:b/>
          <w:bCs/>
          <w:color w:val="auto"/>
          <w:sz w:val="40"/>
          <w:szCs w:val="40"/>
        </w:rPr>
        <w:t xml:space="preserve"> </w:t>
      </w:r>
      <w:r>
        <w:rPr>
          <w:b/>
          <w:bCs/>
          <w:color w:val="auto"/>
          <w:sz w:val="40"/>
          <w:szCs w:val="40"/>
        </w:rPr>
        <w:t xml:space="preserve">You </w:t>
      </w:r>
      <w:r w:rsidRPr="00F70BD6">
        <w:rPr>
          <w:b/>
          <w:bCs/>
          <w:color w:val="auto"/>
          <w:sz w:val="40"/>
          <w:szCs w:val="40"/>
        </w:rPr>
        <w:t>LeAD THE WAY</w:t>
      </w:r>
    </w:p>
    <w:p w14:paraId="6343F559" w14:textId="4128361E" w:rsidR="00014732" w:rsidRDefault="00014732" w:rsidP="00F70BD6">
      <w:pPr>
        <w:pStyle w:val="Subtitle"/>
        <w:jc w:val="left"/>
        <w:rPr>
          <w:b/>
          <w:bCs/>
          <w:color w:val="auto"/>
          <w:sz w:val="40"/>
          <w:szCs w:val="40"/>
        </w:rPr>
      </w:pPr>
    </w:p>
    <w:p w14:paraId="3EB0EE1F" w14:textId="77777777" w:rsidR="00014732" w:rsidRDefault="00014732" w:rsidP="00F70BD6">
      <w:pPr>
        <w:pStyle w:val="Subtitle"/>
        <w:jc w:val="left"/>
        <w:rPr>
          <w:b/>
          <w:bCs/>
          <w:color w:val="auto"/>
          <w:sz w:val="40"/>
          <w:szCs w:val="40"/>
        </w:rPr>
      </w:pPr>
    </w:p>
    <w:p w14:paraId="77D2E9C9" w14:textId="2840F316" w:rsidR="00F70BD6" w:rsidRPr="00F70BD6" w:rsidRDefault="003072B3" w:rsidP="00F70BD6">
      <w:pPr>
        <w:pStyle w:val="Subtitle"/>
        <w:jc w:val="left"/>
        <w:rPr>
          <w:b/>
          <w:bCs/>
          <w:color w:val="auto"/>
          <w:sz w:val="40"/>
          <w:szCs w:val="40"/>
        </w:rPr>
      </w:pPr>
      <w:r>
        <w:rPr>
          <w:b/>
          <w:bCs/>
          <w:color w:val="auto"/>
          <w:sz w:val="40"/>
          <w:szCs w:val="40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23E5EC48" wp14:editId="5146DEFF">
            <wp:extent cx="1835444" cy="586740"/>
            <wp:effectExtent l="0" t="0" r="0" b="381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423" cy="59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BD6">
        <w:rPr>
          <w:b/>
          <w:bCs/>
          <w:color w:val="auto"/>
          <w:sz w:val="40"/>
          <w:szCs w:val="40"/>
        </w:rPr>
        <w:t xml:space="preserve"> </w:t>
      </w:r>
    </w:p>
    <w:p w14:paraId="4139BAC7" w14:textId="205B4FEA" w:rsidR="00C6554A" w:rsidRPr="008B5277" w:rsidRDefault="00C6554A" w:rsidP="00C6554A">
      <w:pPr>
        <w:pStyle w:val="Photo"/>
      </w:pPr>
    </w:p>
    <w:bookmarkEnd w:id="0"/>
    <w:bookmarkEnd w:id="1"/>
    <w:bookmarkEnd w:id="2"/>
    <w:bookmarkEnd w:id="3"/>
    <w:bookmarkEnd w:id="4"/>
    <w:p w14:paraId="46F27A0D" w14:textId="42D59C5E" w:rsidR="00C6554A" w:rsidRDefault="00C6554A" w:rsidP="00C6554A">
      <w:pPr>
        <w:pStyle w:val="ContactInfo"/>
      </w:pPr>
      <w:r>
        <w:br w:type="page"/>
      </w:r>
    </w:p>
    <w:p w14:paraId="664BCC06" w14:textId="77777777" w:rsidR="00F70BD6" w:rsidRPr="003072B3" w:rsidRDefault="001377BD" w:rsidP="00C6554A">
      <w:pPr>
        <w:pStyle w:val="Heading1"/>
        <w:rPr>
          <w:color w:val="00B0F0"/>
        </w:rPr>
      </w:pPr>
      <w:sdt>
        <w:sdtPr>
          <w:rPr>
            <w:color w:val="00B0F0"/>
          </w:rPr>
          <w:alias w:val="Name:"/>
          <w:tag w:val="Name:"/>
          <w:id w:val="-2071874759"/>
          <w:placeholder>
            <w:docPart w:val="D41B66FF90684671BA2CE2CBB11DF352"/>
          </w:placeholder>
          <w:temporary/>
          <w:showingPlcHdr/>
          <w15:appearance w15:val="hidden"/>
        </w:sdtPr>
        <w:sdtEndPr/>
        <w:sdtContent>
          <w:r w:rsidR="00F70BD6" w:rsidRPr="003072B3">
            <w:rPr>
              <w:color w:val="00B0F0"/>
            </w:rPr>
            <w:t>Name</w:t>
          </w:r>
        </w:sdtContent>
      </w:sdt>
      <w:r w:rsidR="00F70BD6" w:rsidRPr="003072B3">
        <w:rPr>
          <w:color w:val="00B0F0"/>
        </w:rPr>
        <w:t xml:space="preserve"> | </w:t>
      </w:r>
      <w:sdt>
        <w:sdtPr>
          <w:rPr>
            <w:color w:val="00B0F0"/>
          </w:rPr>
          <w:alias w:val="Course Title:"/>
          <w:tag w:val="Course Title:"/>
          <w:id w:val="-1824112714"/>
          <w:placeholder>
            <w:docPart w:val="9989D87005844A8DB89CD43D0744C9A9"/>
          </w:placeholder>
          <w:temporary/>
          <w:showingPlcHdr/>
          <w15:appearance w15:val="hidden"/>
        </w:sdtPr>
        <w:sdtEndPr/>
        <w:sdtContent>
          <w:r w:rsidR="00F70BD6" w:rsidRPr="003072B3">
            <w:rPr>
              <w:color w:val="00B0F0"/>
            </w:rPr>
            <w:t>Course Title</w:t>
          </w:r>
        </w:sdtContent>
      </w:sdt>
      <w:r w:rsidR="00F70BD6" w:rsidRPr="003072B3">
        <w:rPr>
          <w:color w:val="00B0F0"/>
        </w:rPr>
        <w:t xml:space="preserve"> | </w:t>
      </w:r>
      <w:sdt>
        <w:sdtPr>
          <w:rPr>
            <w:color w:val="00B0F0"/>
          </w:rPr>
          <w:alias w:val="Date:"/>
          <w:tag w:val="Date:"/>
          <w:id w:val="-35980865"/>
          <w:placeholder>
            <w:docPart w:val="518526A68AA4483F99D183CBD2BCD71C"/>
          </w:placeholder>
          <w:temporary/>
          <w:showingPlcHdr/>
          <w15:appearance w15:val="hidden"/>
        </w:sdtPr>
        <w:sdtEndPr/>
        <w:sdtContent>
          <w:r w:rsidR="00F70BD6" w:rsidRPr="003072B3">
            <w:rPr>
              <w:color w:val="00B0F0"/>
            </w:rPr>
            <w:t>Date</w:t>
          </w:r>
        </w:sdtContent>
      </w:sdt>
      <w:r w:rsidR="00F70BD6" w:rsidRPr="003072B3">
        <w:rPr>
          <w:color w:val="00B0F0"/>
        </w:rPr>
        <w:t xml:space="preserve"> </w:t>
      </w:r>
    </w:p>
    <w:p w14:paraId="75A8891C" w14:textId="77777777" w:rsidR="00F70BD6" w:rsidRPr="003072B3" w:rsidRDefault="00F70BD6" w:rsidP="00C6554A">
      <w:pPr>
        <w:pStyle w:val="Heading1"/>
        <w:rPr>
          <w:color w:val="00B0F0"/>
        </w:rPr>
      </w:pPr>
    </w:p>
    <w:p w14:paraId="5F4129F3" w14:textId="04DEE29E" w:rsidR="00C6554A" w:rsidRPr="003072B3" w:rsidRDefault="0044664C" w:rsidP="00C6554A">
      <w:pPr>
        <w:pStyle w:val="Heading1"/>
        <w:rPr>
          <w:color w:val="00B0F0"/>
        </w:rPr>
      </w:pPr>
      <w:r w:rsidRPr="003072B3">
        <w:rPr>
          <w:color w:val="00B0F0"/>
        </w:rPr>
        <w:t>Instructions</w:t>
      </w:r>
    </w:p>
    <w:p w14:paraId="0D16B2F5" w14:textId="52076D4D" w:rsidR="0044664C" w:rsidRDefault="0044664C" w:rsidP="0044664C">
      <w:r>
        <w:t xml:space="preserve">For Assignment 1, you will take the Free Personality Test at: </w:t>
      </w:r>
      <w:hyperlink r:id="rId9" w:history="1">
        <w:r w:rsidRPr="00CF0262">
          <w:rPr>
            <w:rStyle w:val="Hyperlink"/>
          </w:rPr>
          <w:t>https://www.16personalities.com/free-personality-test</w:t>
        </w:r>
      </w:hyperlink>
      <w:r>
        <w:t xml:space="preserve">. After you’ve reviewed </w:t>
      </w:r>
      <w:r w:rsidR="00EB30D3">
        <w:t xml:space="preserve">your </w:t>
      </w:r>
      <w:r>
        <w:t xml:space="preserve">results, answer the following questions: </w:t>
      </w:r>
    </w:p>
    <w:p w14:paraId="3ADC1BD3" w14:textId="7E5B30CA" w:rsidR="0044664C" w:rsidRPr="003072B3" w:rsidRDefault="0044664C" w:rsidP="0044664C">
      <w:pPr>
        <w:pStyle w:val="Heading1"/>
        <w:rPr>
          <w:color w:val="00B0F0"/>
        </w:rPr>
      </w:pPr>
      <w:r w:rsidRPr="003072B3">
        <w:rPr>
          <w:color w:val="00B0F0"/>
        </w:rPr>
        <w:t>Personality Type</w:t>
      </w:r>
    </w:p>
    <w:p w14:paraId="292437AF" w14:textId="17DEA362" w:rsidR="0044664C" w:rsidRDefault="0044664C" w:rsidP="0044664C">
      <w:pPr>
        <w:pStyle w:val="ListParagraph"/>
        <w:numPr>
          <w:ilvl w:val="0"/>
          <w:numId w:val="16"/>
        </w:numPr>
        <w:spacing w:after="160" w:line="259" w:lineRule="auto"/>
      </w:pPr>
      <w:r>
        <w:t xml:space="preserve">What personality type are you? Tell us a little bit about that type (use complete sentences). </w:t>
      </w:r>
    </w:p>
    <w:p w14:paraId="532E9FEC" w14:textId="0BDB64A4" w:rsidR="0044664C" w:rsidRDefault="0044664C" w:rsidP="0044664C">
      <w:pPr>
        <w:pStyle w:val="ListParagraph"/>
        <w:spacing w:after="160" w:line="259" w:lineRule="auto"/>
      </w:pPr>
    </w:p>
    <w:p w14:paraId="7AB08F10" w14:textId="5CEC9857" w:rsidR="0044664C" w:rsidRDefault="0044664C" w:rsidP="0044664C">
      <w:pPr>
        <w:pStyle w:val="ListParagraph"/>
        <w:spacing w:after="160" w:line="259" w:lineRule="auto"/>
      </w:pPr>
    </w:p>
    <w:p w14:paraId="7B9D22A2" w14:textId="77777777" w:rsidR="0044664C" w:rsidRDefault="0044664C" w:rsidP="0044664C">
      <w:pPr>
        <w:pStyle w:val="ListParagraph"/>
        <w:spacing w:after="160" w:line="259" w:lineRule="auto"/>
      </w:pPr>
    </w:p>
    <w:p w14:paraId="6D78F9BB" w14:textId="05BE02F0" w:rsidR="0044664C" w:rsidRDefault="0044664C" w:rsidP="0044664C">
      <w:pPr>
        <w:pStyle w:val="ListParagraph"/>
        <w:numPr>
          <w:ilvl w:val="0"/>
          <w:numId w:val="16"/>
        </w:numPr>
        <w:spacing w:after="160" w:line="259" w:lineRule="auto"/>
      </w:pPr>
      <w:r>
        <w:t xml:space="preserve">What percentage are you Extraverted vs. Introverted? Intuitive vs. Observant? Thinking vs. Feeling? Judging vs. Prospecting? Assertive vs. Turbulent? </w:t>
      </w:r>
      <w:r>
        <w:tab/>
      </w:r>
    </w:p>
    <w:p w14:paraId="65836E07" w14:textId="77777777" w:rsidR="0044664C" w:rsidRDefault="0044664C" w:rsidP="0044664C">
      <w:pPr>
        <w:pStyle w:val="ListParagraph"/>
        <w:spacing w:after="160" w:line="259" w:lineRule="auto"/>
      </w:pPr>
    </w:p>
    <w:p w14:paraId="2BD1E577" w14:textId="1B992959" w:rsidR="0044664C" w:rsidRPr="003072B3" w:rsidRDefault="0044664C" w:rsidP="0044664C">
      <w:pPr>
        <w:pStyle w:val="Heading1"/>
        <w:rPr>
          <w:color w:val="00B0F0"/>
        </w:rPr>
      </w:pPr>
      <w:r w:rsidRPr="003072B3">
        <w:rPr>
          <w:color w:val="00B0F0"/>
        </w:rPr>
        <w:t>Results</w:t>
      </w:r>
    </w:p>
    <w:p w14:paraId="55116DDF" w14:textId="0AC4E77A" w:rsidR="0044664C" w:rsidRDefault="0044664C" w:rsidP="0044664C">
      <w:pPr>
        <w:pStyle w:val="ListParagraph"/>
        <w:numPr>
          <w:ilvl w:val="0"/>
          <w:numId w:val="16"/>
        </w:numPr>
        <w:tabs>
          <w:tab w:val="left" w:pos="2628"/>
        </w:tabs>
        <w:spacing w:after="160" w:line="259" w:lineRule="auto"/>
      </w:pPr>
      <w:r>
        <w:t xml:space="preserve">Did the results surprise you? Why or why not? (use </w:t>
      </w:r>
      <w:r w:rsidR="003A7D5E">
        <w:t>complete</w:t>
      </w:r>
      <w:r>
        <w:t xml:space="preserve"> sentences)</w:t>
      </w:r>
    </w:p>
    <w:p w14:paraId="0171E666" w14:textId="77777777" w:rsidR="002527EF" w:rsidRDefault="002527EF" w:rsidP="002527EF">
      <w:pPr>
        <w:pStyle w:val="ListParagraph"/>
        <w:tabs>
          <w:tab w:val="left" w:pos="2628"/>
        </w:tabs>
        <w:spacing w:after="160" w:line="259" w:lineRule="auto"/>
      </w:pPr>
    </w:p>
    <w:p w14:paraId="7DB0805D" w14:textId="77777777" w:rsidR="0044664C" w:rsidRDefault="0044664C" w:rsidP="0044664C">
      <w:pPr>
        <w:pStyle w:val="ListParagraph"/>
        <w:tabs>
          <w:tab w:val="left" w:pos="2628"/>
        </w:tabs>
        <w:spacing w:after="160" w:line="259" w:lineRule="auto"/>
      </w:pPr>
    </w:p>
    <w:p w14:paraId="18B0F66E" w14:textId="00CCA0C4" w:rsidR="0044664C" w:rsidRDefault="0044664C" w:rsidP="0044664C">
      <w:pPr>
        <w:pStyle w:val="ListParagraph"/>
        <w:numPr>
          <w:ilvl w:val="0"/>
          <w:numId w:val="16"/>
        </w:numPr>
        <w:tabs>
          <w:tab w:val="left" w:pos="2628"/>
        </w:tabs>
        <w:spacing w:after="160" w:line="259" w:lineRule="auto"/>
      </w:pPr>
      <w:r>
        <w:t xml:space="preserve">Summarize your key takeaways in a paragraph or two. </w:t>
      </w:r>
    </w:p>
    <w:p w14:paraId="496AFF83" w14:textId="77777777" w:rsidR="0044664C" w:rsidRDefault="0044664C" w:rsidP="0044664C">
      <w:pPr>
        <w:pStyle w:val="ListParagraph"/>
      </w:pPr>
    </w:p>
    <w:p w14:paraId="45403BF8" w14:textId="77777777" w:rsidR="0044664C" w:rsidRDefault="0044664C" w:rsidP="0044664C">
      <w:pPr>
        <w:pStyle w:val="ListParagraph"/>
        <w:tabs>
          <w:tab w:val="left" w:pos="2628"/>
        </w:tabs>
        <w:spacing w:after="160" w:line="259" w:lineRule="auto"/>
      </w:pPr>
    </w:p>
    <w:p w14:paraId="57EA9B72" w14:textId="3F0545CC" w:rsidR="0044664C" w:rsidRDefault="0044664C" w:rsidP="0044664C">
      <w:pPr>
        <w:pStyle w:val="ListParagraph"/>
        <w:numPr>
          <w:ilvl w:val="0"/>
          <w:numId w:val="16"/>
        </w:numPr>
        <w:spacing w:after="160" w:line="259" w:lineRule="auto"/>
      </w:pPr>
      <w:r>
        <w:t>What are some of your strengths and weaknesses as identified by the assessment</w:t>
      </w:r>
      <w:r w:rsidR="002431B2">
        <w:t>?</w:t>
      </w:r>
      <w:r>
        <w:t xml:space="preserve"> (use </w:t>
      </w:r>
      <w:r w:rsidR="003A7D5E">
        <w:t>complete</w:t>
      </w:r>
      <w:r>
        <w:t xml:space="preserve"> sentences) </w:t>
      </w:r>
    </w:p>
    <w:p w14:paraId="66570960" w14:textId="77777777" w:rsidR="0044664C" w:rsidRDefault="0044664C" w:rsidP="0044664C">
      <w:pPr>
        <w:pStyle w:val="ListParagraph"/>
        <w:spacing w:after="160" w:line="259" w:lineRule="auto"/>
      </w:pPr>
    </w:p>
    <w:p w14:paraId="5E5A5B2D" w14:textId="7A376FE1" w:rsidR="0044664C" w:rsidRDefault="0044664C" w:rsidP="0044664C">
      <w:pPr>
        <w:pStyle w:val="ListParagraph"/>
        <w:numPr>
          <w:ilvl w:val="0"/>
          <w:numId w:val="16"/>
        </w:numPr>
        <w:spacing w:after="160" w:line="259" w:lineRule="auto"/>
      </w:pPr>
      <w:r>
        <w:t>How do these strengths and weaknesses impact your workplace habits? Career paths? (use paragraph form)</w:t>
      </w:r>
    </w:p>
    <w:p w14:paraId="14D50018" w14:textId="7F7AB391" w:rsidR="0044664C" w:rsidRPr="003072B3" w:rsidRDefault="0044664C" w:rsidP="0044664C">
      <w:pPr>
        <w:pStyle w:val="Heading1"/>
        <w:rPr>
          <w:color w:val="00B0F0"/>
        </w:rPr>
      </w:pPr>
      <w:r w:rsidRPr="003072B3">
        <w:rPr>
          <w:color w:val="00B0F0"/>
        </w:rPr>
        <w:t>Analysis</w:t>
      </w:r>
    </w:p>
    <w:p w14:paraId="4B68A35D" w14:textId="0FC56897" w:rsidR="0044664C" w:rsidRDefault="0044664C" w:rsidP="0044664C">
      <w:pPr>
        <w:pStyle w:val="ListParagraph"/>
        <w:numPr>
          <w:ilvl w:val="0"/>
          <w:numId w:val="16"/>
        </w:numPr>
        <w:spacing w:after="160" w:line="259" w:lineRule="auto"/>
      </w:pPr>
      <w:r>
        <w:t>What did you learn from what you uncovered</w:t>
      </w:r>
      <w:r w:rsidR="002431B2">
        <w:t>? (summarize in a full paragraph here)</w:t>
      </w:r>
      <w:r>
        <w:t>?</w:t>
      </w:r>
    </w:p>
    <w:p w14:paraId="5EDD9B66" w14:textId="77777777" w:rsidR="0044664C" w:rsidRDefault="0044664C" w:rsidP="0044664C">
      <w:pPr>
        <w:spacing w:after="160" w:line="259" w:lineRule="auto"/>
      </w:pPr>
    </w:p>
    <w:p w14:paraId="085014B5" w14:textId="4EF0A753" w:rsidR="0044664C" w:rsidRDefault="0044664C" w:rsidP="0044664C">
      <w:pPr>
        <w:pStyle w:val="ListParagraph"/>
        <w:numPr>
          <w:ilvl w:val="0"/>
          <w:numId w:val="16"/>
        </w:numPr>
        <w:spacing w:after="160" w:line="259" w:lineRule="auto"/>
      </w:pPr>
      <w:r>
        <w:t>What new skills will you try to acquire to overcome your weaknesses</w:t>
      </w:r>
      <w:r w:rsidR="002431B2">
        <w:t>? (use a full paragraph)</w:t>
      </w:r>
    </w:p>
    <w:p w14:paraId="3E26F970" w14:textId="77777777" w:rsidR="0044664C" w:rsidRDefault="0044664C" w:rsidP="0044664C">
      <w:pPr>
        <w:pStyle w:val="Heading1"/>
      </w:pPr>
    </w:p>
    <w:p w14:paraId="0790C04F" w14:textId="544D8CFF" w:rsidR="0044664C" w:rsidRDefault="0044664C" w:rsidP="0044664C">
      <w:pPr>
        <w:pStyle w:val="Heading1"/>
      </w:pPr>
      <w:r w:rsidRPr="003072B3">
        <w:rPr>
          <w:color w:val="00B0F0"/>
        </w:rPr>
        <w:t>Leadership &amp; Implementation</w:t>
      </w:r>
    </w:p>
    <w:p w14:paraId="483E97B2" w14:textId="5B5E52AE" w:rsidR="0044664C" w:rsidRDefault="0044664C" w:rsidP="0044664C">
      <w:pPr>
        <w:spacing w:after="160" w:line="259" w:lineRule="auto"/>
      </w:pPr>
    </w:p>
    <w:p w14:paraId="03372924" w14:textId="415B7E70" w:rsidR="0044664C" w:rsidRDefault="0044664C" w:rsidP="0044664C">
      <w:pPr>
        <w:pStyle w:val="ListParagraph"/>
        <w:numPr>
          <w:ilvl w:val="0"/>
          <w:numId w:val="16"/>
        </w:numPr>
        <w:spacing w:after="160" w:line="259" w:lineRule="auto"/>
      </w:pPr>
      <w:r>
        <w:t>How will this impact the way that you lead others?</w:t>
      </w:r>
      <w:r w:rsidR="002527EF">
        <w:t xml:space="preserve"> (use </w:t>
      </w:r>
      <w:r w:rsidR="003A7D5E">
        <w:t xml:space="preserve">complete </w:t>
      </w:r>
      <w:r w:rsidR="002527EF">
        <w:t>sentences)</w:t>
      </w:r>
    </w:p>
    <w:p w14:paraId="1B5ADBAE" w14:textId="77777777" w:rsidR="002527EF" w:rsidRDefault="002527EF" w:rsidP="002527EF">
      <w:pPr>
        <w:pStyle w:val="ListParagraph"/>
        <w:spacing w:after="160" w:line="259" w:lineRule="auto"/>
      </w:pPr>
    </w:p>
    <w:p w14:paraId="76320532" w14:textId="7E495B8F" w:rsidR="0044664C" w:rsidRDefault="0044664C" w:rsidP="0044664C">
      <w:pPr>
        <w:pStyle w:val="ListParagraph"/>
        <w:numPr>
          <w:ilvl w:val="0"/>
          <w:numId w:val="16"/>
        </w:numPr>
        <w:spacing w:after="160" w:line="259" w:lineRule="auto"/>
      </w:pPr>
      <w:r>
        <w:t xml:space="preserve">Will you make self-assessments a mandatory part of your employee training? Why or why not? </w:t>
      </w:r>
      <w:r w:rsidR="002527EF">
        <w:t>Explain your rationale</w:t>
      </w:r>
      <w:r w:rsidR="002431B2">
        <w:t>.</w:t>
      </w:r>
      <w:r w:rsidR="002527EF">
        <w:t xml:space="preserve"> (summarize in a paragraph)</w:t>
      </w:r>
    </w:p>
    <w:p w14:paraId="16F36C44" w14:textId="06920E96" w:rsidR="0044664C" w:rsidRPr="003072B3" w:rsidRDefault="0044664C" w:rsidP="002527EF">
      <w:pPr>
        <w:pStyle w:val="Heading1"/>
        <w:rPr>
          <w:color w:val="00B0F0"/>
        </w:rPr>
      </w:pPr>
      <w:r w:rsidRPr="003072B3">
        <w:rPr>
          <w:color w:val="00B0F0"/>
        </w:rPr>
        <w:t>References</w:t>
      </w:r>
    </w:p>
    <w:p w14:paraId="77FE3511" w14:textId="77777777" w:rsidR="0044664C" w:rsidRPr="000529BB" w:rsidRDefault="0044664C" w:rsidP="0044664C">
      <w:r w:rsidRPr="000529BB">
        <w:t>References should be included if applicable (APA format suggested)</w:t>
      </w:r>
    </w:p>
    <w:p w14:paraId="524D3E75" w14:textId="0E383801" w:rsidR="002C74C0" w:rsidRDefault="001377BD" w:rsidP="0044664C"/>
    <w:sectPr w:rsidR="002C74C0">
      <w:footerReference w:type="default" r:id="rId1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56D27" w14:textId="77777777" w:rsidR="001377BD" w:rsidRDefault="001377BD" w:rsidP="00C6554A">
      <w:pPr>
        <w:spacing w:before="0" w:after="0" w:line="240" w:lineRule="auto"/>
      </w:pPr>
      <w:r>
        <w:separator/>
      </w:r>
    </w:p>
  </w:endnote>
  <w:endnote w:type="continuationSeparator" w:id="0">
    <w:p w14:paraId="52422250" w14:textId="77777777" w:rsidR="001377BD" w:rsidRDefault="001377B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3D380" w14:textId="21C3097E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EB30D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FFC03" w14:textId="77777777" w:rsidR="001377BD" w:rsidRDefault="001377B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1411C99" w14:textId="77777777" w:rsidR="001377BD" w:rsidRDefault="001377B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0644D6"/>
    <w:multiLevelType w:val="hybridMultilevel"/>
    <w:tmpl w:val="0F188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64C"/>
    <w:rsid w:val="00014732"/>
    <w:rsid w:val="000F7DE0"/>
    <w:rsid w:val="001377BD"/>
    <w:rsid w:val="002431B2"/>
    <w:rsid w:val="002527EF"/>
    <w:rsid w:val="002554CD"/>
    <w:rsid w:val="00293B83"/>
    <w:rsid w:val="002B4294"/>
    <w:rsid w:val="003072B3"/>
    <w:rsid w:val="00333D0D"/>
    <w:rsid w:val="00347EC9"/>
    <w:rsid w:val="00361FB1"/>
    <w:rsid w:val="003A7D5E"/>
    <w:rsid w:val="004254F0"/>
    <w:rsid w:val="0044664C"/>
    <w:rsid w:val="004C049F"/>
    <w:rsid w:val="005000E2"/>
    <w:rsid w:val="006A3CE7"/>
    <w:rsid w:val="00B85FDB"/>
    <w:rsid w:val="00BA5738"/>
    <w:rsid w:val="00C03297"/>
    <w:rsid w:val="00C1644A"/>
    <w:rsid w:val="00C6554A"/>
    <w:rsid w:val="00EB30D3"/>
    <w:rsid w:val="00ED7C44"/>
    <w:rsid w:val="00F7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FF629"/>
  <w15:chartTrackingRefBased/>
  <w15:docId w15:val="{2E5D0CEF-7F9B-4359-910F-07D8A4DC3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F70D92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F70D92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70561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A7056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A7056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F70D92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F70D92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F70D92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F70D92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A70561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F70D9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F70D92" w:themeColor="accent1" w:themeShade="BF"/>
        <w:bottom w:val="single" w:sz="4" w:space="10" w:color="F70D92" w:themeColor="accent1" w:themeShade="BF"/>
      </w:pBdr>
      <w:spacing w:before="360" w:after="360"/>
      <w:ind w:left="864" w:right="864"/>
      <w:jc w:val="center"/>
    </w:pPr>
    <w:rPr>
      <w:i/>
      <w:iCs/>
      <w:color w:val="F70D9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F70D92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F70D92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212121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F70D92" w:themeColor="accent1" w:themeShade="BF"/>
        <w:left w:val="single" w:sz="2" w:space="10" w:color="F70D92" w:themeColor="accent1" w:themeShade="BF"/>
        <w:bottom w:val="single" w:sz="2" w:space="10" w:color="F70D92" w:themeColor="accent1" w:themeShade="BF"/>
        <w:right w:val="single" w:sz="2" w:space="10" w:color="F70D92" w:themeColor="accent1" w:themeShade="BF"/>
      </w:pBdr>
      <w:ind w:left="1152" w:right="1152"/>
    </w:pPr>
    <w:rPr>
      <w:rFonts w:eastAsiaTheme="minorEastAsia"/>
      <w:i/>
      <w:iCs/>
      <w:color w:val="F70D92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F70D92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10101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A70561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A70561" w:themeColor="accent1" w:themeShade="7F"/>
    </w:rPr>
  </w:style>
  <w:style w:type="paragraph" w:styleId="ListParagraph">
    <w:name w:val="List Paragraph"/>
    <w:basedOn w:val="Normal"/>
    <w:uiPriority w:val="34"/>
    <w:qFormat/>
    <w:rsid w:val="0044664C"/>
    <w:pPr>
      <w:spacing w:before="0" w:after="0" w:line="240" w:lineRule="auto"/>
      <w:ind w:left="720"/>
      <w:contextualSpacing/>
    </w:pPr>
    <w:rPr>
      <w:rFonts w:ascii="Calibri" w:eastAsia="Calibri" w:hAnsi="Calibri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16personalities.com/free-personality-tes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\AppData\Roaming\Microsoft\Templates\Student%20report%20with%20cover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B66FF90684671BA2CE2CBB11DF3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EE25AD-ECB6-43D0-8D9D-FBCB5DCE58F6}"/>
      </w:docPartPr>
      <w:docPartBody>
        <w:p w:rsidR="005A7411" w:rsidRDefault="00E86156" w:rsidP="00E86156">
          <w:pPr>
            <w:pStyle w:val="D41B66FF90684671BA2CE2CBB11DF352"/>
          </w:pPr>
          <w:r>
            <w:t>Name</w:t>
          </w:r>
        </w:p>
      </w:docPartBody>
    </w:docPart>
    <w:docPart>
      <w:docPartPr>
        <w:name w:val="9989D87005844A8DB89CD43D0744C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9D7EB1-07B0-4104-8623-8145FF6C4ABD}"/>
      </w:docPartPr>
      <w:docPartBody>
        <w:p w:rsidR="005A7411" w:rsidRDefault="00E86156" w:rsidP="00E86156">
          <w:pPr>
            <w:pStyle w:val="9989D87005844A8DB89CD43D0744C9A9"/>
          </w:pPr>
          <w:r>
            <w:t>Course Title</w:t>
          </w:r>
        </w:p>
      </w:docPartBody>
    </w:docPart>
    <w:docPart>
      <w:docPartPr>
        <w:name w:val="518526A68AA4483F99D183CBD2BCD7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8F2D78-2CCD-4B4D-9DAB-5109C2498FBA}"/>
      </w:docPartPr>
      <w:docPartBody>
        <w:p w:rsidR="005A7411" w:rsidRDefault="00E86156" w:rsidP="00E86156">
          <w:pPr>
            <w:pStyle w:val="518526A68AA4483F99D183CBD2BCD71C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64D"/>
    <w:rsid w:val="00044BA9"/>
    <w:rsid w:val="00044EF3"/>
    <w:rsid w:val="0026464D"/>
    <w:rsid w:val="002A6A66"/>
    <w:rsid w:val="00354232"/>
    <w:rsid w:val="004E32FE"/>
    <w:rsid w:val="005A01E5"/>
    <w:rsid w:val="005A7411"/>
    <w:rsid w:val="00A8460D"/>
    <w:rsid w:val="00E86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</w:rPr>
  </w:style>
  <w:style w:type="paragraph" w:customStyle="1" w:styleId="D41B66FF90684671BA2CE2CBB11DF352">
    <w:name w:val="D41B66FF90684671BA2CE2CBB11DF352"/>
    <w:rsid w:val="00E86156"/>
  </w:style>
  <w:style w:type="paragraph" w:customStyle="1" w:styleId="9989D87005844A8DB89CD43D0744C9A9">
    <w:name w:val="9989D87005844A8DB89CD43D0744C9A9"/>
    <w:rsid w:val="00E86156"/>
  </w:style>
  <w:style w:type="paragraph" w:customStyle="1" w:styleId="518526A68AA4483F99D183CBD2BCD71C">
    <w:name w:val="518526A68AA4483F99D183CBD2BCD71C"/>
    <w:rsid w:val="00E861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Custom 5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FA62B9"/>
      </a:accent1>
      <a:accent2>
        <a:srgbClr val="636363"/>
      </a:accent2>
      <a:accent3>
        <a:srgbClr val="212121"/>
      </a:accent3>
      <a:accent4>
        <a:srgbClr val="C7C7C7"/>
      </a:accent4>
      <a:accent5>
        <a:srgbClr val="3F3F3F"/>
      </a:accent5>
      <a:accent6>
        <a:srgbClr val="000000"/>
      </a:accent6>
      <a:hlink>
        <a:srgbClr val="8F8F8F"/>
      </a:hlink>
      <a:folHlink>
        <a:srgbClr val="A5A5A5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5</TotalTime>
  <Pages>3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Charlene Walters</dc:creator>
  <cp:keywords/>
  <dc:description/>
  <cp:lastModifiedBy>Charlene Walters</cp:lastModifiedBy>
  <cp:revision>3</cp:revision>
  <dcterms:created xsi:type="dcterms:W3CDTF">2021-08-27T11:51:00Z</dcterms:created>
  <dcterms:modified xsi:type="dcterms:W3CDTF">2021-08-27T11:52:00Z</dcterms:modified>
</cp:coreProperties>
</file>